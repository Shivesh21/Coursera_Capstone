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50906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5F741DC" wp14:editId="49A64DD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CB6F8BB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0B7F822" w14:textId="77777777" w:rsidR="00DF198B" w:rsidRDefault="00DF198B"/>
        </w:tc>
      </w:tr>
      <w:tr w:rsidR="00DF198B" w14:paraId="735FBC9D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1271099C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58A59E6" w14:textId="02AD9F67" w:rsidR="00DF198B" w:rsidRPr="00DF198B" w:rsidRDefault="008C346E" w:rsidP="00874FE7">
            <w:pPr>
              <w:pStyle w:val="Heading1"/>
            </w:pPr>
            <w:r>
              <w:t>Coursera Capstone Project Report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77A7972E" w14:textId="77777777" w:rsidR="00DF198B" w:rsidRDefault="00DF198B"/>
        </w:tc>
      </w:tr>
      <w:tr w:rsidR="00DF198B" w14:paraId="07E4D899" w14:textId="77777777" w:rsidTr="00185F4A">
        <w:trPr>
          <w:trHeight w:val="1837"/>
        </w:trPr>
        <w:tc>
          <w:tcPr>
            <w:tcW w:w="1170" w:type="dxa"/>
          </w:tcPr>
          <w:p w14:paraId="3AD3CB72" w14:textId="77777777" w:rsidR="00DF198B" w:rsidRDefault="00DF198B"/>
        </w:tc>
        <w:tc>
          <w:tcPr>
            <w:tcW w:w="8460" w:type="dxa"/>
            <w:gridSpan w:val="7"/>
          </w:tcPr>
          <w:p w14:paraId="6A30AA5B" w14:textId="77777777" w:rsidR="00DF198B" w:rsidRDefault="00DF198B"/>
        </w:tc>
        <w:tc>
          <w:tcPr>
            <w:tcW w:w="1160" w:type="dxa"/>
          </w:tcPr>
          <w:p w14:paraId="68044C02" w14:textId="77777777" w:rsidR="00DF198B" w:rsidRDefault="00DF198B"/>
        </w:tc>
      </w:tr>
      <w:tr w:rsidR="00DF198B" w14:paraId="6BB9B46E" w14:textId="77777777" w:rsidTr="00185F4A">
        <w:trPr>
          <w:trHeight w:val="929"/>
        </w:trPr>
        <w:tc>
          <w:tcPr>
            <w:tcW w:w="2397" w:type="dxa"/>
            <w:gridSpan w:val="4"/>
          </w:tcPr>
          <w:p w14:paraId="7156205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022F994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8CD6C1F" w14:textId="77777777" w:rsidR="00DF198B" w:rsidRDefault="00DF198B"/>
        </w:tc>
      </w:tr>
      <w:tr w:rsidR="00DF198B" w14:paraId="4DD90EF9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E4BD1A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DB5D618" w14:textId="41AF6815" w:rsidR="00DF198B" w:rsidRPr="00DF198B" w:rsidRDefault="008C346E" w:rsidP="00874FE7">
            <w:pPr>
              <w:pStyle w:val="Heading2"/>
            </w:pPr>
            <w:r>
              <w:t>Shivesh Maharaj</w:t>
            </w:r>
          </w:p>
        </w:tc>
        <w:tc>
          <w:tcPr>
            <w:tcW w:w="2398" w:type="dxa"/>
            <w:gridSpan w:val="4"/>
          </w:tcPr>
          <w:p w14:paraId="53E330EE" w14:textId="77777777" w:rsidR="00DF198B" w:rsidRDefault="00DF198B"/>
        </w:tc>
      </w:tr>
      <w:tr w:rsidR="00DF198B" w14:paraId="3DD2AF85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1B20519B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1E77768" w14:textId="77777777" w:rsidR="00DF198B" w:rsidRPr="00DF198B" w:rsidRDefault="00DE2C51" w:rsidP="00874FE7">
            <w:pPr>
              <w:pStyle w:val="Heading3"/>
            </w:pPr>
            <w:sdt>
              <w:sdtPr>
                <w:id w:val="372498715"/>
                <w:placeholder>
                  <w:docPart w:val="D56C56A133764E2C8C76DDDF6807B890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Date</w:t>
                </w:r>
              </w:sdtContent>
            </w:sdt>
          </w:p>
          <w:p w14:paraId="67DCB149" w14:textId="5A774A6E" w:rsidR="00874FE7" w:rsidRPr="00DF198B" w:rsidRDefault="008C346E" w:rsidP="00874FE7">
            <w:pPr>
              <w:pStyle w:val="Heading3"/>
            </w:pPr>
            <w:r>
              <w:t>07/06/2021</w:t>
            </w:r>
          </w:p>
          <w:p w14:paraId="188A3BED" w14:textId="77777777" w:rsidR="00DF198B" w:rsidRPr="00DF198B" w:rsidRDefault="00DE2C51" w:rsidP="00874FE7">
            <w:pPr>
              <w:pStyle w:val="Heading3"/>
            </w:pPr>
            <w:sdt>
              <w:sdtPr>
                <w:id w:val="-1740710833"/>
                <w:placeholder>
                  <w:docPart w:val="33F39A18D3074BC8A809A2F2AAA08D67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Course title</w:t>
                </w:r>
              </w:sdtContent>
            </w:sdt>
          </w:p>
          <w:p w14:paraId="0A29B6FC" w14:textId="3AC64DFD" w:rsidR="00DF198B" w:rsidRPr="00DF198B" w:rsidRDefault="008C346E" w:rsidP="00874FE7">
            <w:pPr>
              <w:pStyle w:val="Heading3"/>
            </w:pPr>
            <w:r>
              <w:t>Coursera Capstone</w:t>
            </w:r>
          </w:p>
          <w:p w14:paraId="7D5DAAC0" w14:textId="6D395CC5" w:rsidR="00DF198B" w:rsidRDefault="00DF198B" w:rsidP="00874FE7">
            <w:pPr>
              <w:pStyle w:val="Heading3"/>
            </w:pPr>
          </w:p>
          <w:p w14:paraId="0D6C735A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1491F0E1" w14:textId="77777777" w:rsidR="00DF198B" w:rsidRDefault="00DF198B" w:rsidP="00DF198B">
            <w:pPr>
              <w:jc w:val="center"/>
            </w:pPr>
          </w:p>
        </w:tc>
      </w:tr>
      <w:tr w:rsidR="00DF198B" w14:paraId="045C24AD" w14:textId="77777777" w:rsidTr="00185F4A">
        <w:tc>
          <w:tcPr>
            <w:tcW w:w="2340" w:type="dxa"/>
            <w:gridSpan w:val="3"/>
          </w:tcPr>
          <w:p w14:paraId="56A45B9B" w14:textId="77777777" w:rsidR="00DF198B" w:rsidRDefault="00DF198B"/>
        </w:tc>
        <w:tc>
          <w:tcPr>
            <w:tcW w:w="6120" w:type="dxa"/>
            <w:gridSpan w:val="3"/>
          </w:tcPr>
          <w:p w14:paraId="7A5B1E6D" w14:textId="77777777" w:rsidR="00DF198B" w:rsidRDefault="00DF198B"/>
        </w:tc>
        <w:tc>
          <w:tcPr>
            <w:tcW w:w="2330" w:type="dxa"/>
            <w:gridSpan w:val="3"/>
          </w:tcPr>
          <w:p w14:paraId="14AB22A1" w14:textId="77777777" w:rsidR="00DF198B" w:rsidRDefault="00DF198B"/>
        </w:tc>
      </w:tr>
    </w:tbl>
    <w:p w14:paraId="5DF7BE70" w14:textId="401A98BE" w:rsidR="00DF198B" w:rsidRDefault="00DF198B"/>
    <w:p w14:paraId="0451B45F" w14:textId="5C23C031" w:rsidR="00DF198B" w:rsidRDefault="008C346E" w:rsidP="002D2200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69F4F79A" wp14:editId="0AED7342">
            <wp:simplePos x="0" y="0"/>
            <wp:positionH relativeFrom="column">
              <wp:posOffset>1775460</wp:posOffset>
            </wp:positionH>
            <wp:positionV relativeFrom="paragraph">
              <wp:posOffset>4817745</wp:posOffset>
            </wp:positionV>
            <wp:extent cx="3429000" cy="2895600"/>
            <wp:effectExtent l="0" t="0" r="0" b="0"/>
            <wp:wrapSquare wrapText="bothSides"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200" w:rsidRPr="004909D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0C06194A" wp14:editId="23BA4A03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9F9F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="002D2200"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13D13466" wp14:editId="58890AA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381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663B797C" w14:textId="77777777" w:rsidTr="00185F4A">
        <w:trPr>
          <w:trHeight w:val="1152"/>
        </w:trPr>
        <w:tc>
          <w:tcPr>
            <w:tcW w:w="2158" w:type="dxa"/>
          </w:tcPr>
          <w:p w14:paraId="4D814048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728BE498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7BCD7E45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1572225E" w14:textId="77777777" w:rsidR="002D2200" w:rsidRDefault="002D2200"/>
        </w:tc>
        <w:tc>
          <w:tcPr>
            <w:tcW w:w="2158" w:type="dxa"/>
          </w:tcPr>
          <w:p w14:paraId="569D2905" w14:textId="77777777" w:rsidR="002D2200" w:rsidRDefault="002D2200"/>
        </w:tc>
      </w:tr>
      <w:tr w:rsidR="002D2200" w14:paraId="26824165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12B06DA1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56A7C54" w14:textId="7EBAB31B" w:rsidR="002D2200" w:rsidRPr="00E74B29" w:rsidRDefault="008C346E" w:rsidP="00874FE7">
            <w:pPr>
              <w:pStyle w:val="Heading4"/>
            </w:pPr>
            <w:r>
              <w:t>Business Problem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313056E4" w14:textId="77777777" w:rsidR="002D2200" w:rsidRDefault="002D2200"/>
        </w:tc>
      </w:tr>
      <w:tr w:rsidR="002D2200" w14:paraId="6D732235" w14:textId="77777777" w:rsidTr="00185F4A">
        <w:trPr>
          <w:trHeight w:val="311"/>
        </w:trPr>
        <w:tc>
          <w:tcPr>
            <w:tcW w:w="2158" w:type="dxa"/>
          </w:tcPr>
          <w:p w14:paraId="6E138DFD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7F3B1BFE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9ADCD7F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BB13C1B" w14:textId="77777777" w:rsidR="002D2200" w:rsidRDefault="002D2200"/>
        </w:tc>
        <w:tc>
          <w:tcPr>
            <w:tcW w:w="2158" w:type="dxa"/>
          </w:tcPr>
          <w:p w14:paraId="195BAFC7" w14:textId="77777777" w:rsidR="002D2200" w:rsidRDefault="002D2200"/>
        </w:tc>
      </w:tr>
      <w:tr w:rsidR="00E74B29" w14:paraId="520C6726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74F43EF1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591F8EC6" w14:textId="77777777"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2AB51913" w14:textId="77777777"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008FAAE6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229BE77D" w14:textId="77777777" w:rsidR="00E74B29" w:rsidRDefault="00E74B29"/>
        </w:tc>
      </w:tr>
      <w:tr w:rsidR="000E4641" w14:paraId="7A90B7FE" w14:textId="77777777" w:rsidTr="00185F4A">
        <w:trPr>
          <w:trHeight w:val="4447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40DDFFBF" w14:textId="77777777" w:rsidR="000E4641" w:rsidRDefault="000E4641"/>
        </w:tc>
        <w:tc>
          <w:tcPr>
            <w:tcW w:w="542" w:type="dxa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1FA929F1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37BAB714" w14:textId="77777777"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14:paraId="54F9A493" w14:textId="1880FD58" w:rsidR="000E4641" w:rsidRDefault="008C346E" w:rsidP="008C346E">
            <w:pPr>
              <w:pStyle w:val="Text"/>
            </w:pPr>
            <w:r>
              <w:t>Growing up in Johannesburg, South Africa I realized that my city is a very diverse place and always wondered what it would be to analyse the various areas of Johannesburg to determine how various places of interest are spread out across the city. I also wanted to determine what kinds of businesses are prominent amongst the various suburbs of Johannesburg and that is what this project is about</w:t>
            </w:r>
          </w:p>
          <w:p w14:paraId="082B8295" w14:textId="77777777" w:rsidR="000E4641" w:rsidRPr="00E74B29" w:rsidRDefault="000E4641" w:rsidP="000E4641">
            <w:pPr>
              <w:pStyle w:val="Text"/>
            </w:pPr>
          </w:p>
        </w:tc>
        <w:tc>
          <w:tcPr>
            <w:tcW w:w="540" w:type="dxa"/>
            <w:shd w:val="clear" w:color="auto" w:fill="FFFFFF" w:themeFill="background1"/>
          </w:tcPr>
          <w:p w14:paraId="083D462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31BA0118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47C8B9E7" w14:textId="77777777" w:rsidR="000E4641" w:rsidRDefault="000E4641"/>
        </w:tc>
      </w:tr>
    </w:tbl>
    <w:p w14:paraId="357649BA" w14:textId="7868D08D" w:rsidR="00AF271B" w:rsidRDefault="00AF271B"/>
    <w:p w14:paraId="68159B2B" w14:textId="77777777" w:rsidR="00AF271B" w:rsidRDefault="00AF271B">
      <w:r>
        <w:br w:type="page"/>
      </w:r>
    </w:p>
    <w:p w14:paraId="160928A4" w14:textId="02AF50E1" w:rsidR="0048120C" w:rsidRDefault="0048120C"/>
    <w:p w14:paraId="1ABE724D" w14:textId="1733AE0C" w:rsidR="00AF271B" w:rsidRDefault="00AF271B" w:rsidP="00AF271B"/>
    <w:p w14:paraId="34A8C413" w14:textId="5F79ABBE" w:rsidR="00AF271B" w:rsidRDefault="00AF271B" w:rsidP="00AF271B">
      <w:pPr>
        <w:pStyle w:val="Heading4"/>
      </w:pPr>
      <w:r w:rsidRPr="00AF271B">
        <w:rPr>
          <w:u w:val="single"/>
        </w:rPr>
        <w:t>The Data that will be used for this project</w:t>
      </w:r>
      <w:r>
        <w:t>.</w:t>
      </w:r>
    </w:p>
    <w:p w14:paraId="3921C46F" w14:textId="59BE748F" w:rsidR="00AF271B" w:rsidRDefault="00AF271B" w:rsidP="00AF271B"/>
    <w:p w14:paraId="7A8A784C" w14:textId="47045D0D" w:rsidR="00AF271B" w:rsidRPr="00AF271B" w:rsidRDefault="00AF271B" w:rsidP="00AF271B">
      <w:r>
        <w:t>Similar to that of the data used for the labs and previous submission. I will be using the FourSquare API to retrieve location data for the city of Johannesburg. Using Folium I will create a map of Johannesburg showcasing the various suburbs of the city</w:t>
      </w:r>
      <w:r w:rsidR="00E961BF">
        <w:t>. The venue data from each suburb will be extracted and through the use of the K-means clustering algorithm I will perform clustering on the Johannesburg data to group the suburbs together and observe the results.</w:t>
      </w:r>
    </w:p>
    <w:sectPr w:rsidR="00AF271B" w:rsidRPr="00AF271B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3EDBA" w14:textId="77777777" w:rsidR="00DE2C51" w:rsidRDefault="00DE2C51" w:rsidP="00E74B29">
      <w:r>
        <w:separator/>
      </w:r>
    </w:p>
  </w:endnote>
  <w:endnote w:type="continuationSeparator" w:id="0">
    <w:p w14:paraId="06A68E4E" w14:textId="77777777" w:rsidR="00DE2C51" w:rsidRDefault="00DE2C5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AD1E2B2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F2AEAA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EFC7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6171D19A" w14:textId="77777777" w:rsidTr="006709F1">
      <w:tc>
        <w:tcPr>
          <w:tcW w:w="1079" w:type="dxa"/>
        </w:tcPr>
        <w:p w14:paraId="6DF95C71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25C3FC2" w14:textId="77777777" w:rsidR="00E74B29" w:rsidRPr="00874FE7" w:rsidRDefault="00DE2C51" w:rsidP="006709F1">
          <w:pPr>
            <w:pStyle w:val="Footer"/>
          </w:pPr>
          <w:sdt>
            <w:sdtPr>
              <w:id w:val="707152945"/>
              <w:placeholder>
                <w:docPart w:val="FAC0099A52B24B22A2FF9ED2EA5D4A10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7806ADBF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3446209" w14:textId="77777777" w:rsidR="00E74B29" w:rsidRPr="00E74B29" w:rsidRDefault="00E74B29" w:rsidP="006709F1">
          <w:pPr>
            <w:pStyle w:val="Footer"/>
          </w:pPr>
        </w:p>
      </w:tc>
    </w:tr>
  </w:tbl>
  <w:p w14:paraId="6682F515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3EE94" w14:textId="77777777" w:rsidR="00DE2C51" w:rsidRDefault="00DE2C51" w:rsidP="00E74B29">
      <w:r>
        <w:separator/>
      </w:r>
    </w:p>
  </w:footnote>
  <w:footnote w:type="continuationSeparator" w:id="0">
    <w:p w14:paraId="238CC6E3" w14:textId="77777777" w:rsidR="00DE2C51" w:rsidRDefault="00DE2C5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46E"/>
    <w:rsid w:val="00086FA5"/>
    <w:rsid w:val="000E4641"/>
    <w:rsid w:val="00151F66"/>
    <w:rsid w:val="00177F8D"/>
    <w:rsid w:val="00185F4A"/>
    <w:rsid w:val="002D2200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8C346E"/>
    <w:rsid w:val="00952F7D"/>
    <w:rsid w:val="0095496A"/>
    <w:rsid w:val="009A38BA"/>
    <w:rsid w:val="00AF271B"/>
    <w:rsid w:val="00B43E11"/>
    <w:rsid w:val="00C755AB"/>
    <w:rsid w:val="00D43125"/>
    <w:rsid w:val="00D66A3A"/>
    <w:rsid w:val="00DE2C51"/>
    <w:rsid w:val="00DF198B"/>
    <w:rsid w:val="00E74B29"/>
    <w:rsid w:val="00E961BF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7165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vm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C56A133764E2C8C76DDDF6807B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B93ADA-244E-4607-8A67-3D0BE114BDE4}"/>
      </w:docPartPr>
      <w:docPartBody>
        <w:p w:rsidR="00000000" w:rsidRDefault="00AD363D">
          <w:pPr>
            <w:pStyle w:val="D56C56A133764E2C8C76DDDF6807B890"/>
          </w:pPr>
          <w:r w:rsidRPr="00DF198B">
            <w:t>Date</w:t>
          </w:r>
        </w:p>
      </w:docPartBody>
    </w:docPart>
    <w:docPart>
      <w:docPartPr>
        <w:name w:val="33F39A18D3074BC8A809A2F2AAA08D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8EEB34-16B9-4D73-A17F-2894B14FF8B4}"/>
      </w:docPartPr>
      <w:docPartBody>
        <w:p w:rsidR="00000000" w:rsidRDefault="00AD363D">
          <w:pPr>
            <w:pStyle w:val="33F39A18D3074BC8A809A2F2AAA08D67"/>
          </w:pPr>
          <w:r w:rsidRPr="00DF198B">
            <w:t>Course title</w:t>
          </w:r>
        </w:p>
      </w:docPartBody>
    </w:docPart>
    <w:docPart>
      <w:docPartPr>
        <w:name w:val="FAC0099A52B24B22A2FF9ED2EA5D4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B6B8C-B97E-460D-9A24-6D4AB990AD55}"/>
      </w:docPartPr>
      <w:docPartBody>
        <w:p w:rsidR="00000000" w:rsidRDefault="00AD363D">
          <w:pPr>
            <w:pStyle w:val="FAC0099A52B24B22A2FF9ED2EA5D4A10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63D"/>
    <w:rsid w:val="00AD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59CD7718E3470CAEF8BBA02DFA3ACB">
    <w:name w:val="BA59CD7718E3470CAEF8BBA02DFA3ACB"/>
  </w:style>
  <w:style w:type="paragraph" w:customStyle="1" w:styleId="43E698E025B94039974284FBB5FA31F5">
    <w:name w:val="43E698E025B94039974284FBB5FA31F5"/>
  </w:style>
  <w:style w:type="paragraph" w:customStyle="1" w:styleId="D56C56A133764E2C8C76DDDF6807B890">
    <w:name w:val="D56C56A133764E2C8C76DDDF6807B890"/>
  </w:style>
  <w:style w:type="paragraph" w:customStyle="1" w:styleId="0FC5C6CF479B4C1490597F6A5BFC1E5B">
    <w:name w:val="0FC5C6CF479B4C1490597F6A5BFC1E5B"/>
  </w:style>
  <w:style w:type="paragraph" w:customStyle="1" w:styleId="33F39A18D3074BC8A809A2F2AAA08D67">
    <w:name w:val="33F39A18D3074BC8A809A2F2AAA08D67"/>
  </w:style>
  <w:style w:type="paragraph" w:customStyle="1" w:styleId="01F3D563CAF5490DA2815D1536FB353D">
    <w:name w:val="01F3D563CAF5490DA2815D1536FB353D"/>
  </w:style>
  <w:style w:type="paragraph" w:customStyle="1" w:styleId="33F67E836CEA41CD8270FBEC7F0C7543">
    <w:name w:val="33F67E836CEA41CD8270FBEC7F0C7543"/>
  </w:style>
  <w:style w:type="paragraph" w:customStyle="1" w:styleId="466EA3AAD777425881580C00492C2FEB">
    <w:name w:val="466EA3AAD777425881580C00492C2FEB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  <w:lang w:val="en-US" w:eastAsia="en-US"/>
    </w:rPr>
  </w:style>
  <w:style w:type="paragraph" w:customStyle="1" w:styleId="3E36D50C7F1E49209E07B802C3645574">
    <w:name w:val="3E36D50C7F1E49209E07B802C3645574"/>
  </w:style>
  <w:style w:type="paragraph" w:customStyle="1" w:styleId="C77361D64F864D47984C5537594B333F">
    <w:name w:val="C77361D64F864D47984C5537594B333F"/>
  </w:style>
  <w:style w:type="paragraph" w:customStyle="1" w:styleId="A2DA772358264825885E0EDCF199D121">
    <w:name w:val="A2DA772358264825885E0EDCF199D121"/>
  </w:style>
  <w:style w:type="paragraph" w:customStyle="1" w:styleId="5CCACEC526764B908DA951EF0A214411">
    <w:name w:val="5CCACEC526764B908DA951EF0A214411"/>
  </w:style>
  <w:style w:type="paragraph" w:customStyle="1" w:styleId="C3EED4685D764AAEA7EFA9AB92D9BDE4">
    <w:name w:val="C3EED4685D764AAEA7EFA9AB92D9BDE4"/>
  </w:style>
  <w:style w:type="paragraph" w:customStyle="1" w:styleId="C9A9D5831BE64CF2AEAF4117F199273C">
    <w:name w:val="C9A9D5831BE64CF2AEAF4117F199273C"/>
  </w:style>
  <w:style w:type="paragraph" w:customStyle="1" w:styleId="40E474E43A794588BCA1DCD9045D4FCC">
    <w:name w:val="40E474E43A794588BCA1DCD9045D4FCC"/>
  </w:style>
  <w:style w:type="paragraph" w:customStyle="1" w:styleId="FAC0099A52B24B22A2FF9ED2EA5D4A10">
    <w:name w:val="FAC0099A52B24B22A2FF9ED2EA5D4A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2021-06-07T17:26:00Z</dcterms:created>
  <dcterms:modified xsi:type="dcterms:W3CDTF">2021-06-07T17:53:00Z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